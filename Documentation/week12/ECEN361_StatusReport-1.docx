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72"/>
          <w:szCs w:val="72"/>
        </w:rPr>
        <w:alias w:val="Title"/>
        <w:tag w:val=""/>
        <w:id w:val="878134321"/>
        <w:placeholder>
          <w:docPart w:val="EC59AA0DF1F24426BF88949ABCC97D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7BEBA6E3" w14:textId="46DA70F6" w:rsidR="006E0CCE" w:rsidRDefault="00B25B16" w:rsidP="00CD2D83">
          <w:pPr>
            <w:pStyle w:val="Title"/>
            <w:jc w:val="right"/>
            <w:rPr>
              <w:sz w:val="72"/>
              <w:szCs w:val="72"/>
            </w:rPr>
          </w:pPr>
          <w:r>
            <w:rPr>
              <w:sz w:val="72"/>
              <w:szCs w:val="72"/>
            </w:rPr>
            <w:t>ECEN 361 Project Status Report</w:t>
          </w:r>
        </w:p>
      </w:sdtContent>
    </w:sdt>
    <w:p w14:paraId="32834DA9" w14:textId="474CE1FF" w:rsidR="00B25B16" w:rsidRPr="00856EB6" w:rsidRDefault="007F6314" w:rsidP="00B25B16">
      <w:pPr>
        <w:pStyle w:val="Subtitle"/>
        <w:jc w:val="right"/>
      </w:pPr>
      <w:r>
        <w:t>STC ROVER</w:t>
      </w:r>
      <w:r w:rsidR="00B25B16">
        <w:br/>
      </w:r>
      <w:r>
        <w:t>Chris Miller, Seth Ricks, Hannah Buckley</w:t>
      </w:r>
    </w:p>
    <w:p w14:paraId="2FFB98E3" w14:textId="77777777" w:rsidR="00B25B16" w:rsidRDefault="00B25B16" w:rsidP="00B25B16">
      <w:pPr>
        <w:pStyle w:val="Heading1"/>
      </w:pPr>
      <w:r>
        <w:t>Project Scope</w:t>
      </w:r>
    </w:p>
    <w:p w14:paraId="1663A83F" w14:textId="1E9C6A59" w:rsidR="007F6314" w:rsidRPr="007F6314" w:rsidRDefault="007F6314" w:rsidP="007F6314">
      <w:pPr>
        <w:rPr>
          <w:i/>
        </w:rPr>
      </w:pPr>
      <w:r>
        <w:rPr>
          <w:i/>
        </w:rPr>
        <w:t>This project is a wirelessly controlled car with a mounted camera</w:t>
      </w:r>
      <w:r w:rsidR="003218D5">
        <w:rPr>
          <w:i/>
        </w:rPr>
        <w:t xml:space="preserve"> with </w:t>
      </w:r>
      <w:r w:rsidRPr="00C7792C">
        <w:rPr>
          <w:i/>
        </w:rPr>
        <w:t>Wi-Fi</w:t>
      </w:r>
      <w:r w:rsidR="003218D5">
        <w:rPr>
          <w:i/>
        </w:rPr>
        <w:t xml:space="preserve"> interface</w:t>
      </w:r>
      <w:r w:rsidRPr="00C7792C">
        <w:rPr>
          <w:i/>
        </w:rPr>
        <w:t>.</w:t>
      </w:r>
    </w:p>
    <w:p w14:paraId="43CDC867" w14:textId="26FB67B0" w:rsidR="00B25B16" w:rsidRDefault="00B25B16" w:rsidP="00B25B16">
      <w:pPr>
        <w:pStyle w:val="Heading1"/>
      </w:pPr>
      <w:r>
        <w:t>Schedule</w:t>
      </w:r>
      <w:r w:rsidR="003A7B9E">
        <w:t xml:space="preserve"> and Meeting Attendance</w:t>
      </w:r>
    </w:p>
    <w:p w14:paraId="116F282E" w14:textId="792F8FE0" w:rsidR="007F6314" w:rsidRPr="00B25B16" w:rsidRDefault="007F6314" w:rsidP="006069A7">
      <w:pPr>
        <w:rPr>
          <w:i/>
        </w:rPr>
      </w:pPr>
      <w:proofErr w:type="gramStart"/>
      <w:r>
        <w:rPr>
          <w:i/>
        </w:rPr>
        <w:t xml:space="preserve">Seth </w:t>
      </w:r>
      <w:r w:rsidR="006069A7">
        <w:rPr>
          <w:i/>
        </w:rPr>
        <w:t>,</w:t>
      </w:r>
      <w:proofErr w:type="gramEnd"/>
      <w:r w:rsidR="006069A7">
        <w:rPr>
          <w:i/>
        </w:rPr>
        <w:t xml:space="preserve"> Chris, Hannah – update presentation and record video. Seth uploaded the video to his already existing </w:t>
      </w:r>
      <w:proofErr w:type="spellStart"/>
      <w:r w:rsidR="006069A7">
        <w:rPr>
          <w:i/>
        </w:rPr>
        <w:t>youtube</w:t>
      </w:r>
      <w:proofErr w:type="spellEnd"/>
      <w:r w:rsidR="006069A7">
        <w:rPr>
          <w:i/>
        </w:rPr>
        <w:t xml:space="preserve"> account.</w:t>
      </w:r>
    </w:p>
    <w:p w14:paraId="35996F95" w14:textId="49A98B79" w:rsidR="00B25B16" w:rsidRDefault="00B25B16" w:rsidP="00B25B16">
      <w:pPr>
        <w:pStyle w:val="Heading1"/>
      </w:pPr>
      <w:r>
        <w:t>Derived Requirements</w:t>
      </w:r>
    </w:p>
    <w:p w14:paraId="5A5A64F2" w14:textId="0E2DE331" w:rsidR="00B25B16" w:rsidRDefault="00B25B16" w:rsidP="00B25B16">
      <w:pPr>
        <w:rPr>
          <w:i/>
        </w:rPr>
      </w:pPr>
      <w:r>
        <w:rPr>
          <w:i/>
        </w:rPr>
        <w:t xml:space="preserve">Update the requirements for your project. Highlight changes: </w:t>
      </w:r>
      <w:r w:rsidRPr="00B25B16">
        <w:rPr>
          <w:i/>
          <w:strike/>
        </w:rPr>
        <w:t>strikethrough</w:t>
      </w:r>
      <w:r>
        <w:rPr>
          <w:i/>
        </w:rPr>
        <w:t xml:space="preserve"> for removed requirements, </w:t>
      </w:r>
      <w:r w:rsidRPr="00B25B16">
        <w:rPr>
          <w:b/>
          <w:bCs/>
          <w:i/>
        </w:rPr>
        <w:t>bold</w:t>
      </w:r>
      <w:r>
        <w:rPr>
          <w:i/>
        </w:rPr>
        <w:t xml:space="preserve"> for new requirements, normal font for unchanged.</w:t>
      </w:r>
    </w:p>
    <w:p w14:paraId="699E549B" w14:textId="03A66B19" w:rsidR="00B25B16" w:rsidRDefault="00B25B16" w:rsidP="003A7B9E">
      <w:pPr>
        <w:pStyle w:val="Heading2"/>
      </w:pPr>
      <w:r>
        <w:t>General Requirements</w:t>
      </w:r>
    </w:p>
    <w:p w14:paraId="006C1F6A" w14:textId="103A2C4F" w:rsidR="007F6314" w:rsidRDefault="007F6314" w:rsidP="007F6314">
      <w:r>
        <w:t>The rover will be controlled through Wi-Fi network.</w:t>
      </w:r>
    </w:p>
    <w:p w14:paraId="46EA896A" w14:textId="2B7655CA" w:rsidR="007F6314" w:rsidRDefault="007F6314" w:rsidP="007F6314">
      <w:r>
        <w:t>The rover will have an onboard camera with video streaming.</w:t>
      </w:r>
    </w:p>
    <w:p w14:paraId="2E7768FA" w14:textId="3460E9B0" w:rsidR="004200F3" w:rsidRPr="00D957AF" w:rsidRDefault="004200F3" w:rsidP="007F6314">
      <w:r w:rsidRPr="00D957AF">
        <w:t>The rover will have a microphone and speaker controlled through Wi-Fi network.</w:t>
      </w:r>
    </w:p>
    <w:p w14:paraId="0D51B7C2" w14:textId="49424047" w:rsidR="000B3407" w:rsidRPr="00D957AF" w:rsidRDefault="000B3407" w:rsidP="007F6314">
      <w:r w:rsidRPr="00D957AF">
        <w:t xml:space="preserve">The rover will use a Raspberry Pi </w:t>
      </w:r>
      <w:r w:rsidR="00CC0B0E" w:rsidRPr="00D957AF">
        <w:t xml:space="preserve">as primary </w:t>
      </w:r>
      <w:r w:rsidRPr="00D957AF">
        <w:t>microcontroller.</w:t>
      </w:r>
    </w:p>
    <w:p w14:paraId="57FA66B2" w14:textId="1543F5E9" w:rsidR="00B25B16" w:rsidRDefault="00B25B16" w:rsidP="003A7B9E">
      <w:pPr>
        <w:pStyle w:val="Heading2"/>
      </w:pPr>
      <w:r>
        <w:t>Interface Requirements</w:t>
      </w:r>
    </w:p>
    <w:p w14:paraId="0844DB90" w14:textId="292E3CC5" w:rsidR="007F6314" w:rsidRPr="00270CC6" w:rsidRDefault="007F6314" w:rsidP="007F6314">
      <w:r>
        <w:t>The user will interact with the rover through a GUI</w:t>
      </w:r>
      <w:r w:rsidR="00270CC6">
        <w:t xml:space="preserve"> </w:t>
      </w:r>
      <w:r w:rsidR="00270CC6" w:rsidRPr="00D957AF">
        <w:t>and keyboard.</w:t>
      </w:r>
    </w:p>
    <w:p w14:paraId="0FDECDA6" w14:textId="1B7E15D3" w:rsidR="007F6314" w:rsidRPr="007F6314" w:rsidRDefault="007F6314" w:rsidP="007F6314">
      <w:r>
        <w:t>The camera will interface with the controller for image transmission.</w:t>
      </w:r>
    </w:p>
    <w:p w14:paraId="3C5296E3" w14:textId="6B3DAF27" w:rsidR="00882BD9" w:rsidRDefault="00B25B16" w:rsidP="003A7B9E">
      <w:pPr>
        <w:pStyle w:val="Heading2"/>
      </w:pPr>
      <w:r>
        <w:t>Functional Requirements</w:t>
      </w:r>
    </w:p>
    <w:p w14:paraId="0C5AA06C" w14:textId="6F769956" w:rsidR="007F6314" w:rsidRDefault="007F6314" w:rsidP="007F6314">
      <w:r>
        <w:t xml:space="preserve">The rover will move forward, backward, and </w:t>
      </w:r>
      <w:r w:rsidR="000B3407" w:rsidRPr="00D957AF">
        <w:t>rotate</w:t>
      </w:r>
      <w:r>
        <w:t xml:space="preserve"> left and right on command.</w:t>
      </w:r>
    </w:p>
    <w:p w14:paraId="20B7A442" w14:textId="732AFE78" w:rsidR="00BF1DB0" w:rsidRPr="00D957AF" w:rsidRDefault="00BF1DB0" w:rsidP="007F6314">
      <w:r w:rsidRPr="00D957AF">
        <w:t xml:space="preserve">The rover will </w:t>
      </w:r>
      <w:r w:rsidR="00CC0B0E" w:rsidRPr="00D957AF">
        <w:t>have three selectable speed settings</w:t>
      </w:r>
      <w:r w:rsidRPr="00D957AF">
        <w:t>.</w:t>
      </w:r>
    </w:p>
    <w:p w14:paraId="7326C536" w14:textId="4B578AA4" w:rsidR="007F6314" w:rsidRPr="000D2E6D" w:rsidRDefault="007F6314" w:rsidP="007F6314">
      <w:r w:rsidRPr="000D2E6D">
        <w:t>The rover will have a smoothing mechanism to prevent abrupt movement.</w:t>
      </w:r>
    </w:p>
    <w:p w14:paraId="0E8D14A8" w14:textId="4F17F094" w:rsidR="007F6314" w:rsidRDefault="007F6314" w:rsidP="007F6314">
      <w:r>
        <w:t>The camera will stream video while the system is active.</w:t>
      </w:r>
    </w:p>
    <w:p w14:paraId="4D24B3AA" w14:textId="26505FB2" w:rsidR="004200F3" w:rsidRPr="00D957AF" w:rsidRDefault="004200F3" w:rsidP="007F6314">
      <w:r w:rsidRPr="00D957AF">
        <w:t>The microphone/speaker will provide a person-person communication method.</w:t>
      </w:r>
    </w:p>
    <w:p w14:paraId="610171F7" w14:textId="77777777" w:rsidR="00B25B16" w:rsidRDefault="00B25B16" w:rsidP="00B25B16">
      <w:pPr>
        <w:pStyle w:val="Heading1"/>
      </w:pPr>
      <w:r>
        <w:lastRenderedPageBreak/>
        <w:t>Hardware Block Diagram</w:t>
      </w:r>
    </w:p>
    <w:p w14:paraId="0F7DF0A4" w14:textId="64A97987" w:rsidR="00B25B16" w:rsidRPr="00C05E1B" w:rsidRDefault="00B25B16" w:rsidP="00B25B16">
      <w:pPr>
        <w:rPr>
          <w:b/>
          <w:bCs/>
          <w:i/>
        </w:rPr>
      </w:pPr>
      <w:r>
        <w:rPr>
          <w:i/>
        </w:rPr>
        <w:t xml:space="preserve">Update your hardware block diagram showing the major hardware components, how they connect, how they are powered,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6D858A3C" w14:textId="77777777" w:rsidR="00B25B16" w:rsidRDefault="00B25B16" w:rsidP="00B25B16">
      <w:pPr>
        <w:pStyle w:val="Heading1"/>
      </w:pPr>
      <w:r>
        <w:t>Software Block Diagram</w:t>
      </w:r>
    </w:p>
    <w:p w14:paraId="0996F06A" w14:textId="00BD8603" w:rsidR="00E324E4" w:rsidRDefault="00B25B16" w:rsidP="00E324E4">
      <w:pPr>
        <w:rPr>
          <w:i/>
        </w:rPr>
      </w:pPr>
      <w:r>
        <w:rPr>
          <w:i/>
        </w:rPr>
        <w:t xml:space="preserve">Update your software block diagram showing the major software modules, how they connect, how they interface with hardware, etc. Use a professional tool such as </w:t>
      </w:r>
      <w:proofErr w:type="spellStart"/>
      <w:r>
        <w:rPr>
          <w:i/>
        </w:rPr>
        <w:t>LucidChart</w:t>
      </w:r>
      <w:proofErr w:type="spellEnd"/>
      <w:r>
        <w:rPr>
          <w:i/>
        </w:rPr>
        <w:t>, draw.io, or Miro for this. Export a PDF and turn in with this sheet.</w:t>
      </w:r>
    </w:p>
    <w:p w14:paraId="4B91564E" w14:textId="756CC937" w:rsidR="003635DD" w:rsidRDefault="003635DD" w:rsidP="003635DD">
      <w:pPr>
        <w:pStyle w:val="Heading1"/>
      </w:pPr>
      <w:r>
        <w:t>Challenges and Victories</w:t>
      </w:r>
    </w:p>
    <w:p w14:paraId="280CBF4F" w14:textId="1E4DF8F8" w:rsidR="0004169D" w:rsidRPr="008963D0" w:rsidRDefault="00D957AF" w:rsidP="00E324E4">
      <w:pPr>
        <w:rPr>
          <w:i/>
        </w:rPr>
      </w:pPr>
      <w:r>
        <w:rPr>
          <w:i/>
        </w:rPr>
        <w:t xml:space="preserve">This week, keyboard interface was </w:t>
      </w:r>
      <w:r w:rsidR="00AD1C4C">
        <w:rPr>
          <w:i/>
        </w:rPr>
        <w:t>finalized,</w:t>
      </w:r>
      <w:r>
        <w:rPr>
          <w:i/>
        </w:rPr>
        <w:t xml:space="preserve"> and the final version of the chassis was </w:t>
      </w:r>
      <w:r w:rsidR="00AD1C4C">
        <w:rPr>
          <w:i/>
        </w:rPr>
        <w:t>completed</w:t>
      </w:r>
      <w:r>
        <w:rPr>
          <w:i/>
        </w:rPr>
        <w:t>. No significant challenges came up as we put the finishing touches on our project without adding anything new in the final weeks.</w:t>
      </w:r>
      <w:r w:rsidR="00CC0B0E">
        <w:rPr>
          <w:i/>
        </w:rPr>
        <w:t xml:space="preserve"> </w:t>
      </w:r>
    </w:p>
    <w:sectPr w:rsidR="0004169D" w:rsidRPr="008963D0" w:rsidSect="00856EB6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86D31" w14:textId="77777777" w:rsidR="009B1A31" w:rsidRDefault="009B1A31" w:rsidP="00CD2D83">
      <w:pPr>
        <w:spacing w:after="0" w:line="240" w:lineRule="auto"/>
      </w:pPr>
      <w:r>
        <w:separator/>
      </w:r>
    </w:p>
  </w:endnote>
  <w:endnote w:type="continuationSeparator" w:id="0">
    <w:p w14:paraId="52090CA0" w14:textId="77777777" w:rsidR="009B1A31" w:rsidRDefault="009B1A31" w:rsidP="00CD2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82C25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0F342D1" wp14:editId="4F572BE9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C32642" w14:textId="77777777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421488324"/>
                                <w:placeholder>
                                  <w:docPart w:val="98A4194FC5E045A99EAC14F6646F46F2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D55E22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  <w:r w:rsidR="00994D66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| </w:t>
                            </w: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56EB6" w:rsidRPr="00994D6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BYU Idaho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0F342D1" id="Group 155" o:spid="_x0000_s1038" style="position:absolute;margin-left:0;margin-top:0;width:468pt;height:21.6pt;z-index:25166848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">
              <v:rect id="Rectangle 156" o:spid="_x0000_s103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40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1C32642" w14:textId="77777777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421488324"/>
                          <w:placeholder>
                            <w:docPart w:val="98A4194FC5E045A99EAC14F6646F46F2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D55E22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  <w:r w:rsidR="00994D66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 xml:space="preserve"> </w:t>
                      </w:r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| </w:t>
                      </w: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856EB6" w:rsidRPr="00994D6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BYU Idaho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ED0BD" w14:textId="77777777" w:rsidR="00CD2D83" w:rsidRDefault="00856EB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5E3C5745" wp14:editId="4BECD2CC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34EE20" w14:textId="0E56C9AB" w:rsidR="00856EB6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A66AC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B25B16">
                                  <w:rPr>
                                    <w:caps/>
                                    <w:color w:val="4A66AC" w:themeColor="accent1"/>
                                    <w:sz w:val="20"/>
                                    <w:szCs w:val="20"/>
                                  </w:rPr>
                                  <w:t>ECEN 361 Project Status Report</w:t>
                                </w:r>
                              </w:sdtContent>
                            </w:sdt>
                            <w:r w:rsidR="00856EB6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ect"/>
                                <w:tag w:val=""/>
                                <w:id w:val="-212823192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875BC1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ECEN-361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E3C5745" id="Group 164" o:spid="_x0000_s1041" style="position:absolute;margin-left:434.8pt;margin-top:0;width:486pt;height:21.6pt;z-index:251670528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">
              <v:rect id="Rectangle 165" o:spid="_x0000_s1042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WCT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x2P4fSZcIOc/AAAA//8DAFBLAQItABQABgAIAAAAIQDb4fbL7gAAAIUBAAATAAAAAAAAAAAA&#10;AAAAAAAAAABbQ29udGVudF9UeXBlc10ueG1sUEsBAi0AFAAGAAgAAAAhAFr0LFu/AAAAFQEAAAsA&#10;AAAAAAAAAAAAAAAAHwEAAF9yZWxzLy5yZWxzUEsBAi0AFAAGAAgAAAAhAOddYJP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43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2B34EE20" w14:textId="0E56C9AB" w:rsidR="00856EB6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A66AC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B25B16">
                            <w:rPr>
                              <w:caps/>
                              <w:color w:val="4A66AC" w:themeColor="accent1"/>
                              <w:sz w:val="20"/>
                              <w:szCs w:val="20"/>
                            </w:rPr>
                            <w:t>ECEN 361 Project Status Report</w:t>
                          </w:r>
                        </w:sdtContent>
                      </w:sdt>
                      <w:r w:rsidR="00856EB6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ubject"/>
                          <w:tag w:val=""/>
                          <w:id w:val="-212823192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875BC1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ECEN-361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507A1" w14:textId="77777777" w:rsidR="009B1A31" w:rsidRDefault="009B1A31" w:rsidP="00CD2D83">
      <w:pPr>
        <w:spacing w:after="0" w:line="240" w:lineRule="auto"/>
      </w:pPr>
      <w:r>
        <w:separator/>
      </w:r>
    </w:p>
  </w:footnote>
  <w:footnote w:type="continuationSeparator" w:id="0">
    <w:p w14:paraId="77DDA664" w14:textId="77777777" w:rsidR="009B1A31" w:rsidRDefault="009B1A31" w:rsidP="00CD2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37AE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E0B7295" wp14:editId="083791D4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FC90E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0B7295" id="Group 158" o:spid="_x0000_s1026" style="position:absolute;margin-left:0;margin-top:0;width:133.9pt;height:80.65pt;z-index:251666432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a66ac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575FC90E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E1EC" w14:textId="77777777" w:rsidR="00CD2D83" w:rsidRDefault="00856EB6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6E2215F" wp14:editId="3C270B8F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49C9" w14:textId="77777777" w:rsidR="00856EB6" w:rsidRDefault="00856EB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E2215F" id="Group 167" o:spid="_x0000_s1032" style="position:absolute;margin-left:82.7pt;margin-top:0;width:133.9pt;height:80.65pt;z-index:25166438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iqrCiQUAAIo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">
              <v:group id="Grou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a66ac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0BF49C9" w14:textId="77777777" w:rsidR="00856EB6" w:rsidRDefault="00856EB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16"/>
    <w:rsid w:val="0004169D"/>
    <w:rsid w:val="0009395E"/>
    <w:rsid w:val="000A40BF"/>
    <w:rsid w:val="000B3407"/>
    <w:rsid w:val="000C6557"/>
    <w:rsid w:val="000D2E6D"/>
    <w:rsid w:val="001A1C6C"/>
    <w:rsid w:val="00222B9C"/>
    <w:rsid w:val="00270CC6"/>
    <w:rsid w:val="0028280E"/>
    <w:rsid w:val="003218D5"/>
    <w:rsid w:val="003635DD"/>
    <w:rsid w:val="003637AC"/>
    <w:rsid w:val="003A2620"/>
    <w:rsid w:val="003A7B9E"/>
    <w:rsid w:val="004200F3"/>
    <w:rsid w:val="006069A7"/>
    <w:rsid w:val="006E0CCE"/>
    <w:rsid w:val="007F6314"/>
    <w:rsid w:val="00856EB6"/>
    <w:rsid w:val="00875BC1"/>
    <w:rsid w:val="00882BD9"/>
    <w:rsid w:val="008963D0"/>
    <w:rsid w:val="00994D66"/>
    <w:rsid w:val="009B1A31"/>
    <w:rsid w:val="00A0770F"/>
    <w:rsid w:val="00AD1C4C"/>
    <w:rsid w:val="00AE4790"/>
    <w:rsid w:val="00B25B16"/>
    <w:rsid w:val="00B63309"/>
    <w:rsid w:val="00BF1DB0"/>
    <w:rsid w:val="00C7792C"/>
    <w:rsid w:val="00CC0B0E"/>
    <w:rsid w:val="00CD2D83"/>
    <w:rsid w:val="00CE2B6A"/>
    <w:rsid w:val="00D07896"/>
    <w:rsid w:val="00D55E22"/>
    <w:rsid w:val="00D957AF"/>
    <w:rsid w:val="00E324E4"/>
    <w:rsid w:val="00E50D2C"/>
    <w:rsid w:val="00EA715E"/>
    <w:rsid w:val="00EF514E"/>
    <w:rsid w:val="00F12D36"/>
    <w:rsid w:val="00F5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34022"/>
  <w15:chartTrackingRefBased/>
  <w15:docId w15:val="{8A212AD3-D5D6-4012-9E88-BC9E9E33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3"/>
  </w:style>
  <w:style w:type="paragraph" w:styleId="Heading1">
    <w:name w:val="heading 1"/>
    <w:basedOn w:val="Normal"/>
    <w:next w:val="Normal"/>
    <w:link w:val="Heading1Char"/>
    <w:uiPriority w:val="9"/>
    <w:qFormat/>
    <w:rsid w:val="00CD2D83"/>
    <w:pPr>
      <w:keepNext/>
      <w:keepLines/>
      <w:pBdr>
        <w:bottom w:val="single" w:sz="4" w:space="2" w:color="629DD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8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D83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D83"/>
  </w:style>
  <w:style w:type="paragraph" w:styleId="Footer">
    <w:name w:val="footer"/>
    <w:basedOn w:val="Normal"/>
    <w:link w:val="FooterChar"/>
    <w:uiPriority w:val="99"/>
    <w:unhideWhenUsed/>
    <w:rsid w:val="00CD2D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D83"/>
  </w:style>
  <w:style w:type="character" w:customStyle="1" w:styleId="Heading1Char">
    <w:name w:val="Heading 1 Char"/>
    <w:basedOn w:val="DefaultParagraphFont"/>
    <w:link w:val="Heading1"/>
    <w:uiPriority w:val="9"/>
    <w:rsid w:val="00CD2D83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D83"/>
    <w:rPr>
      <w:rFonts w:asciiTheme="majorHAnsi" w:eastAsiaTheme="majorEastAsia" w:hAnsiTheme="majorHAnsi" w:cstheme="majorBidi"/>
      <w:color w:val="629DD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D83"/>
    <w:rPr>
      <w:rFonts w:asciiTheme="majorHAnsi" w:eastAsiaTheme="majorEastAsia" w:hAnsiTheme="majorHAnsi" w:cstheme="majorBidi"/>
      <w:color w:val="3476B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D83"/>
    <w:rPr>
      <w:rFonts w:asciiTheme="majorHAnsi" w:eastAsiaTheme="majorEastAsia" w:hAnsiTheme="majorHAnsi" w:cstheme="majorBidi"/>
      <w:b/>
      <w:bCs/>
      <w:color w:val="234F7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D83"/>
    <w:rPr>
      <w:rFonts w:asciiTheme="majorHAnsi" w:eastAsiaTheme="majorEastAsia" w:hAnsiTheme="majorHAnsi" w:cstheme="majorBidi"/>
      <w:color w:val="234F77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D83"/>
    <w:rPr>
      <w:rFonts w:asciiTheme="majorHAnsi" w:eastAsiaTheme="majorEastAsia" w:hAnsiTheme="majorHAnsi" w:cstheme="majorBidi"/>
      <w:i/>
      <w:iCs/>
      <w:color w:val="234F77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D8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D2D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2D83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D83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D83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CD2D83"/>
    <w:rPr>
      <w:b/>
      <w:bCs/>
    </w:rPr>
  </w:style>
  <w:style w:type="character" w:styleId="Emphasis">
    <w:name w:val="Emphasis"/>
    <w:basedOn w:val="DefaultParagraphFont"/>
    <w:uiPriority w:val="20"/>
    <w:qFormat/>
    <w:rsid w:val="00CD2D83"/>
    <w:rPr>
      <w:i/>
      <w:iCs/>
      <w:color w:val="000000" w:themeColor="text1"/>
    </w:rPr>
  </w:style>
  <w:style w:type="paragraph" w:styleId="NoSpacing">
    <w:name w:val="No Spacing"/>
    <w:uiPriority w:val="1"/>
    <w:qFormat/>
    <w:rsid w:val="00CD2D8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2D8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D8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D83"/>
    <w:pPr>
      <w:pBdr>
        <w:top w:val="single" w:sz="24" w:space="4" w:color="629DD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D83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CD2D8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2D83"/>
    <w:rPr>
      <w:b/>
      <w:bCs/>
      <w:i/>
      <w:iCs/>
      <w:caps w:val="0"/>
      <w:smallCaps w:val="0"/>
      <w:strike w:val="0"/>
      <w:dstrike w:val="0"/>
      <w:color w:val="629DD1" w:themeColor="accent2"/>
    </w:rPr>
  </w:style>
  <w:style w:type="character" w:styleId="SubtleReference">
    <w:name w:val="Subtle Reference"/>
    <w:basedOn w:val="DefaultParagraphFont"/>
    <w:uiPriority w:val="31"/>
    <w:qFormat/>
    <w:rsid w:val="00CD2D8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D83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D2D8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D83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CD2D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Career\BYU-I\ECEN%20361\Assignments\NewLabs\BYUI-Lab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59AA0DF1F24426BF88949ABCC9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5958-A08F-4E1D-B876-C4D541A78B83}"/>
      </w:docPartPr>
      <w:docPartBody>
        <w:p w:rsidR="005F5BCA" w:rsidRDefault="00000000">
          <w:pPr>
            <w:pStyle w:val="EC59AA0DF1F24426BF88949ABCC97D5C"/>
          </w:pPr>
          <w:r w:rsidRPr="005848F3">
            <w:rPr>
              <w:rStyle w:val="PlaceholderText"/>
            </w:rPr>
            <w:t>[Title]</w:t>
          </w:r>
        </w:p>
      </w:docPartBody>
    </w:docPart>
    <w:docPart>
      <w:docPartPr>
        <w:name w:val="98A4194FC5E045A99EAC14F6646F4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EFDD0-48EE-410F-843C-36DA8123D6B5}"/>
      </w:docPartPr>
      <w:docPartBody>
        <w:p w:rsidR="005F5BCA" w:rsidRDefault="00000000">
          <w:pPr>
            <w:pStyle w:val="98A4194FC5E045A99EAC14F6646F46F2"/>
          </w:pPr>
          <w:r w:rsidRPr="005848F3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A5"/>
    <w:rsid w:val="000544A7"/>
    <w:rsid w:val="000564F8"/>
    <w:rsid w:val="00197620"/>
    <w:rsid w:val="00517A06"/>
    <w:rsid w:val="005F5BCA"/>
    <w:rsid w:val="00D03FB7"/>
    <w:rsid w:val="00D6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C59AA0DF1F24426BF88949ABCC97D5C">
    <w:name w:val="EC59AA0DF1F24426BF88949ABCC97D5C"/>
  </w:style>
  <w:style w:type="paragraph" w:customStyle="1" w:styleId="98A4194FC5E045A99EAC14F6646F46F2">
    <w:name w:val="98A4194FC5E045A99EAC14F6646F4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G:\My Drive\Career\BYU-I\ECEN 361\Assignments\NewLabs\BYUI-LabTemplate.dotx</Template>
  <TotalTime>21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ECEN 361 Project Status Report</vt:lpstr>
    </vt:vector>
  </TitlesOfParts>
  <Company>BYU Idaho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ECEN 361 Project Status Report</dc:title>
  <dc:subject>ECEN-361</dc:subject>
  <dc:creator>Jonathan Haws</dc:creator>
  <cp:keywords/>
  <dc:description/>
  <cp:lastModifiedBy>Buckley, Hannah</cp:lastModifiedBy>
  <cp:revision>19</cp:revision>
  <dcterms:created xsi:type="dcterms:W3CDTF">2026-02-14T16:56:00Z</dcterms:created>
  <dcterms:modified xsi:type="dcterms:W3CDTF">2026-03-28T20:31:00Z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i4>0</vt:i4>
  </property>
</Properties>
</file>